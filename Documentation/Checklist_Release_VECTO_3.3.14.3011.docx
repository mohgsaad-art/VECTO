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B74BEF" w:rsidRPr="00B74BEF">
        <w:rPr>
          <w:rFonts w:ascii="Arial" w:hAnsi="Arial" w:cs="Arial"/>
          <w:noProof/>
        </w:rPr>
        <w:t>3.3.14.3011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B74BE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B74BEF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B74BEF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B74BE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B74BE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B74BE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B74BE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B74BEF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B74BEF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B74BEF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B74BEF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706A2" w:rsidRPr="00C706A2">
              <w:rPr>
                <w:rFonts w:ascii="Arial" w:hAnsi="Arial" w:cs="Arial"/>
                <w:noProof/>
              </w:rPr>
              <w:t>2068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706A2" w:rsidRPr="00C706A2">
              <w:rPr>
                <w:rFonts w:ascii="Arial" w:hAnsi="Arial" w:cs="Arial"/>
                <w:noProof/>
              </w:rPr>
              <w:t>2068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706A2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D59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D59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9D5955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110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110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D59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D59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245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245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D59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D59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272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D5955" w:rsidRPr="009D5955">
              <w:rPr>
                <w:rFonts w:ascii="Arial" w:hAnsi="Arial" w:cs="Arial"/>
                <w:noProof/>
              </w:rPr>
              <w:t>272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D59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D595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9233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1339566C921C4BB385B384A15C53BF06"/>
                </w:placeholder>
                <w:showingPlcHdr/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Pr="00A74C22">
                  <w:rPr>
                    <w:rStyle w:val="Platzhaltertext"/>
                    <w:b/>
                    <w:lang w:val="de-AT"/>
                  </w:rPr>
                  <w:t>Wählen Sie ein Element aus.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A92338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9233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9233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35577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35577B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35577B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35577B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77BB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77BB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35577B">
              <w:rPr>
                <w:rFonts w:ascii="Arial" w:hAnsi="Arial" w:cs="Arial"/>
                <w:noProof/>
              </w:rPr>
              <w:t>11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D5547" w:rsidRPr="00CD5547">
              <w:rPr>
                <w:rFonts w:ascii="Arial" w:hAnsi="Arial" w:cs="Arial"/>
                <w:noProof/>
              </w:rPr>
              <w:t>29.684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D5547" w:rsidRPr="00CD5547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77BB0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D5547" w:rsidRPr="00CD5547">
              <w:rPr>
                <w:rFonts w:ascii="Arial" w:hAnsi="Arial" w:cs="Arial"/>
                <w:noProof/>
              </w:rPr>
              <w:t>20.7675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77BB0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D5547" w:rsidRPr="00CD5547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77BB0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61DBD" w:rsidRPr="00D61DBD">
              <w:rPr>
                <w:rFonts w:ascii="Arial" w:hAnsi="Arial" w:cs="Arial"/>
                <w:noProof/>
              </w:rPr>
              <w:t>267.2541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77BB0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61DBD" w:rsidRPr="00D61DBD">
              <w:rPr>
                <w:rFonts w:ascii="Arial" w:hAnsi="Arial" w:cs="Arial"/>
                <w:noProof/>
              </w:rPr>
              <w:t>21.1447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77BB0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61DBD" w:rsidRPr="00D61DBD">
              <w:rPr>
                <w:rFonts w:ascii="Arial" w:hAnsi="Arial" w:cs="Arial"/>
                <w:noProof/>
              </w:rPr>
              <w:t>21.5676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77BB0">
              <w:rPr>
                <w:rFonts w:ascii="Arial" w:hAnsi="Arial" w:cs="Arial"/>
                <w:noProof/>
              </w:rPr>
              <w:t>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61DBD" w:rsidRPr="00D61DBD">
              <w:rPr>
                <w:rFonts w:ascii="Arial" w:hAnsi="Arial" w:cs="Arial"/>
                <w:noProof/>
              </w:rPr>
              <w:t>39.3009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77BB0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61DBD" w:rsidRPr="00D61DBD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77BB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194AD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3298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3298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3298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3298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3298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98478D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  <w:r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627CC4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98478D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  <w:r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627CC4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EF"/>
    <w:rsid w:val="0003438F"/>
    <w:rsid w:val="000F7850"/>
    <w:rsid w:val="0016462F"/>
    <w:rsid w:val="001833A8"/>
    <w:rsid w:val="00185194"/>
    <w:rsid w:val="00194ADD"/>
    <w:rsid w:val="001C21D1"/>
    <w:rsid w:val="00211E62"/>
    <w:rsid w:val="002402DA"/>
    <w:rsid w:val="002634BC"/>
    <w:rsid w:val="002B3013"/>
    <w:rsid w:val="00321ACB"/>
    <w:rsid w:val="00331D3E"/>
    <w:rsid w:val="00353151"/>
    <w:rsid w:val="0035577B"/>
    <w:rsid w:val="003662C3"/>
    <w:rsid w:val="003A51BA"/>
    <w:rsid w:val="003E04DD"/>
    <w:rsid w:val="003F09CD"/>
    <w:rsid w:val="003F4717"/>
    <w:rsid w:val="0042244A"/>
    <w:rsid w:val="004B0507"/>
    <w:rsid w:val="005327CF"/>
    <w:rsid w:val="00555C84"/>
    <w:rsid w:val="00562C02"/>
    <w:rsid w:val="005D263C"/>
    <w:rsid w:val="005E6430"/>
    <w:rsid w:val="00627CC4"/>
    <w:rsid w:val="0063298E"/>
    <w:rsid w:val="0067268A"/>
    <w:rsid w:val="006B13CE"/>
    <w:rsid w:val="006D2E55"/>
    <w:rsid w:val="0073192B"/>
    <w:rsid w:val="0073775E"/>
    <w:rsid w:val="00770273"/>
    <w:rsid w:val="007B17C8"/>
    <w:rsid w:val="007D0642"/>
    <w:rsid w:val="00802F29"/>
    <w:rsid w:val="008250E8"/>
    <w:rsid w:val="008644AB"/>
    <w:rsid w:val="008D5D80"/>
    <w:rsid w:val="008F2100"/>
    <w:rsid w:val="008F28DF"/>
    <w:rsid w:val="00911A49"/>
    <w:rsid w:val="009571EF"/>
    <w:rsid w:val="00977BB0"/>
    <w:rsid w:val="0098478D"/>
    <w:rsid w:val="009A2686"/>
    <w:rsid w:val="009D5955"/>
    <w:rsid w:val="00A070DD"/>
    <w:rsid w:val="00A74C22"/>
    <w:rsid w:val="00A92338"/>
    <w:rsid w:val="00A92BF2"/>
    <w:rsid w:val="00B3284E"/>
    <w:rsid w:val="00B51291"/>
    <w:rsid w:val="00B74BEF"/>
    <w:rsid w:val="00B92E8D"/>
    <w:rsid w:val="00BB7C1D"/>
    <w:rsid w:val="00C10D52"/>
    <w:rsid w:val="00C50317"/>
    <w:rsid w:val="00C656D2"/>
    <w:rsid w:val="00C706A2"/>
    <w:rsid w:val="00C91109"/>
    <w:rsid w:val="00CB7BB1"/>
    <w:rsid w:val="00CD5547"/>
    <w:rsid w:val="00D61DBD"/>
    <w:rsid w:val="00D8626E"/>
    <w:rsid w:val="00DA09BE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737A1"/>
  <w15:docId w15:val="{B47CB42B-C9BF-4EE8-A0C2-9F38E9FB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339566C921C4BB385B384A15C53BF0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C57F4A-45DE-4A33-8EAE-2DEB5361D55C}"/>
      </w:docPartPr>
      <w:docPartBody>
        <w:p w:rsidR="00000000" w:rsidRDefault="00BB0B5F">
          <w:pPr>
            <w:pStyle w:val="1339566C921C4BB385B384A15C53BF06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5F"/>
    <w:rsid w:val="00BB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1339566C921C4BB385B384A15C53BF06">
    <w:name w:val="1339566C921C4BB385B384A15C53BF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3600F-0E31-414F-BAAB-6AE83C595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670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5</cp:revision>
  <dcterms:created xsi:type="dcterms:W3CDTF">2023-03-31T06:12:00Z</dcterms:created>
  <dcterms:modified xsi:type="dcterms:W3CDTF">2023-03-31T07:54:00Z</dcterms:modified>
</cp:coreProperties>
</file>