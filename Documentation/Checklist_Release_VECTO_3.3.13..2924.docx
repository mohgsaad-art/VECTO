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C57505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C57505" w:rsidRPr="00C57505">
        <w:rPr>
          <w:rFonts w:ascii="Arial" w:hAnsi="Arial" w:cs="Arial"/>
          <w:noProof/>
        </w:rPr>
        <w:t>3.3.13.2924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C5750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C57505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FF2515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FF2515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FF2515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FF2515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FF2515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2075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2075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FF251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139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FF251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FF2515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111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111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FF2515">
              <w:rPr>
                <w:rFonts w:ascii="Arial" w:hAnsi="Arial" w:cs="Arial"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FF251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FF2515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314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FF2515" w:rsidRPr="00FF2515">
              <w:rPr>
                <w:rFonts w:ascii="Arial" w:hAnsi="Arial" w:cs="Arial"/>
                <w:noProof/>
              </w:rPr>
              <w:t>314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FF2515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FF25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FF25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3000DE0EF10241FA86B4D5535888E369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FF2515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FF2515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FF25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FF2515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6CC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5C09E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5C587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5C587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5C587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29.684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C5874">
              <w:rPr>
                <w:rFonts w:ascii="Arial" w:hAnsi="Arial" w:cs="Arial"/>
                <w:noProof/>
              </w:rPr>
              <w:t>17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34.0553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20.7675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36.2254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267.2541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21.1447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21.5676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39.3009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90A8C" w:rsidRPr="00590A8C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C587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B7231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B7231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50818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7A4C4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A4C4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A4C4B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7A4C4B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082244A7D5C1B9B688DD5037116F29E9145FBA3B1BC6030A11BC7BB38B12DDD7       E:\VECTO\2023_01_03-VECTO-3.3.13.2924.zip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7A4C4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7A4C4B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6DAB0AB09F0D137C34445AA4C8AB7328A0F0B40E288F01E2F90C7DFE5DA10ED1       hashingcmd.exe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0AE2F10D283997AC84431FB0FF9C347F47836CD26F1B78A0577BD2B1A20D42CE       HashingTool.exe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187B45294D1D78BDCDEA43203C9C97C1E64E053EE2E7A5CAA9F34296418F3D6C       VECTO.exe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CE140745C1940600A92485D79261717ADACA0E2405C8005894459CE2899C8597       vectocmd.exe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ADC6B4077ED2B7D5A17C61A2B9A415534ECDD7C6E6EF975F2E0D901A410F9B82       AdvancedAuxiliaryInterfaces.dll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4AA408B6E4D5BCD554D11B109D082ADB78902D41157452DCF807FE0EA385AE6B       VectoCommon.dll</w:t>
            </w:r>
          </w:p>
          <w:p w:rsidR="007A4C4B" w:rsidRPr="007A4C4B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FFB09EF8E0C225C19BB793220AB4A0AF75CD20467608A12439FB1AC39BF60436       VectoCore.dll</w:t>
            </w:r>
          </w:p>
          <w:p w:rsidR="0098478D" w:rsidRDefault="007A4C4B" w:rsidP="007A4C4B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7A4C4B">
              <w:rPr>
                <w:rFonts w:ascii="Courier New" w:hAnsi="Courier New" w:cs="Courier New"/>
                <w:sz w:val="12"/>
              </w:rPr>
              <w:t>SHA256          2E47CE3443B1B689ACD0817C6B87336DEF76349ABF79F17EB1A077102B96DE76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7A4C4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7A4C4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7A4C4B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7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7A4C4B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7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7A4C4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7A4C4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7A4C4B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8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7A4C4B">
        <w:rPr>
          <w:noProof/>
          <w:sz w:val="24"/>
        </w:rPr>
        <w:t>3.1.2023</w:t>
      </w:r>
      <w:r w:rsidRPr="003E04DD">
        <w:rPr>
          <w:sz w:val="24"/>
        </w:rPr>
        <w:fldChar w:fldCharType="end"/>
      </w:r>
      <w:bookmarkEnd w:id="28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9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7A4C4B">
        <w:rPr>
          <w:noProof/>
          <w:sz w:val="24"/>
        </w:rPr>
        <w:t>MQ</w:t>
      </w:r>
      <w:bookmarkStart w:id="30" w:name="_GoBack"/>
      <w:bookmarkEnd w:id="30"/>
      <w:r>
        <w:rPr>
          <w:sz w:val="24"/>
        </w:rPr>
        <w:fldChar w:fldCharType="end"/>
      </w:r>
      <w:bookmarkEnd w:id="29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05"/>
    <w:rsid w:val="0003438F"/>
    <w:rsid w:val="000F7850"/>
    <w:rsid w:val="0016462F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E04DD"/>
    <w:rsid w:val="003F09CD"/>
    <w:rsid w:val="003F4717"/>
    <w:rsid w:val="0042244A"/>
    <w:rsid w:val="00474193"/>
    <w:rsid w:val="004B0507"/>
    <w:rsid w:val="005327CF"/>
    <w:rsid w:val="00550818"/>
    <w:rsid w:val="00555C84"/>
    <w:rsid w:val="00562C02"/>
    <w:rsid w:val="00590A8C"/>
    <w:rsid w:val="005A6CCB"/>
    <w:rsid w:val="005C09E4"/>
    <w:rsid w:val="005C5874"/>
    <w:rsid w:val="005D263C"/>
    <w:rsid w:val="005E6430"/>
    <w:rsid w:val="00627CC4"/>
    <w:rsid w:val="0067268A"/>
    <w:rsid w:val="006B13CE"/>
    <w:rsid w:val="006D2E55"/>
    <w:rsid w:val="0073192B"/>
    <w:rsid w:val="0073775E"/>
    <w:rsid w:val="00770273"/>
    <w:rsid w:val="007A4C4B"/>
    <w:rsid w:val="007B17C8"/>
    <w:rsid w:val="007D0642"/>
    <w:rsid w:val="00802F29"/>
    <w:rsid w:val="008644AB"/>
    <w:rsid w:val="008D5D80"/>
    <w:rsid w:val="008F2100"/>
    <w:rsid w:val="008F28DF"/>
    <w:rsid w:val="00911A49"/>
    <w:rsid w:val="009571EF"/>
    <w:rsid w:val="0098478D"/>
    <w:rsid w:val="009A2686"/>
    <w:rsid w:val="00A070DD"/>
    <w:rsid w:val="00A74C22"/>
    <w:rsid w:val="00A92BF2"/>
    <w:rsid w:val="00B3284E"/>
    <w:rsid w:val="00B51291"/>
    <w:rsid w:val="00B72312"/>
    <w:rsid w:val="00B92E8D"/>
    <w:rsid w:val="00BB7C1D"/>
    <w:rsid w:val="00C10D52"/>
    <w:rsid w:val="00C50317"/>
    <w:rsid w:val="00C57505"/>
    <w:rsid w:val="00C656D2"/>
    <w:rsid w:val="00C91109"/>
    <w:rsid w:val="00CB7BB1"/>
    <w:rsid w:val="00D8626E"/>
    <w:rsid w:val="00DA09BE"/>
    <w:rsid w:val="00DC7F41"/>
    <w:rsid w:val="00DF3902"/>
    <w:rsid w:val="00E05572"/>
    <w:rsid w:val="00E411BE"/>
    <w:rsid w:val="00EA7A3C"/>
    <w:rsid w:val="00EC006F"/>
    <w:rsid w:val="00F4632F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E967E4"/>
  <w15:docId w15:val="{230F8844-0095-4DE6-A225-C31EADA2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000DE0EF10241FA86B4D5535888E36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8DCBBE9-2377-42C3-B090-DF79A46B9091}"/>
      </w:docPartPr>
      <w:docPartBody>
        <w:p w:rsidR="00000000" w:rsidRDefault="001D6B91">
          <w:pPr>
            <w:pStyle w:val="3000DE0EF10241FA86B4D5535888E369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91"/>
    <w:rsid w:val="001D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3000DE0EF10241FA86B4D5535888E369">
    <w:name w:val="3000DE0EF10241FA86B4D5535888E3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9290E1-EAE2-4DCA-A974-D25DF702C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896</Words>
  <Characters>5652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2023-01-03T07:22:00Z</dcterms:created>
  <dcterms:modified xsi:type="dcterms:W3CDTF">2023-01-03T10:32:00Z</dcterms:modified>
</cp:coreProperties>
</file>