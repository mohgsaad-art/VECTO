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BA" w:rsidRPr="004A4987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4A4987" w:rsidRPr="004A4987">
        <w:rPr>
          <w:rFonts w:ascii="Arial" w:hAnsi="Arial" w:cs="Arial"/>
        </w:rPr>
        <w:t>3</w:t>
      </w:r>
      <w:r w:rsidR="004A4987">
        <w:rPr>
          <w:rFonts w:ascii="Arial" w:hAnsi="Arial" w:cs="Arial"/>
        </w:rPr>
        <w:t>.3.13.2891</w:t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16"/>
        <w:gridCol w:w="447"/>
      </w:tblGrid>
      <w:tr w:rsidR="003662C3" w:rsidRPr="00DC7F41" w:rsidTr="004B0507">
        <w:tc>
          <w:tcPr>
            <w:tcW w:w="10216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08151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4B0507">
        <w:tc>
          <w:tcPr>
            <w:tcW w:w="10216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3D7382" w:rsidRDefault="00081512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4B0507">
        <w:tc>
          <w:tcPr>
            <w:tcW w:w="10216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B51291" w:rsidRPr="00770273" w:rsidRDefault="00081512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08151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08151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08151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4B0507">
        <w:tc>
          <w:tcPr>
            <w:tcW w:w="10216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A92BF2" w:rsidRDefault="0008151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4B0507">
        <w:tc>
          <w:tcPr>
            <w:tcW w:w="10216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47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E8565D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E8565D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16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F4717" w:rsidRPr="00770273" w:rsidRDefault="00E8565D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4B0507">
        <w:tc>
          <w:tcPr>
            <w:tcW w:w="10216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53151" w:rsidRPr="00770273" w:rsidRDefault="00E8565D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0" w:name="_Hlk531677283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948D9" w:rsidRPr="009948D9">
              <w:rPr>
                <w:rFonts w:ascii="Arial" w:hAnsi="Arial" w:cs="Arial"/>
                <w:noProof/>
              </w:rPr>
              <w:t>2075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1" w:name="OLE_LINK11"/>
            <w:bookmarkStart w:id="2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948D9" w:rsidRPr="009948D9">
              <w:rPr>
                <w:rFonts w:ascii="Arial" w:hAnsi="Arial" w:cs="Arial"/>
                <w:noProof/>
              </w:rPr>
              <w:t>2075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"/>
            <w:bookmarkEnd w:id="2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3" w:name="OLE_LINK9"/>
            <w:bookmarkStart w:id="4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5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948D9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5"/>
            <w:r>
              <w:rPr>
                <w:rFonts w:ascii="Arial" w:hAnsi="Arial" w:cs="Arial"/>
              </w:rPr>
              <w:t xml:space="preserve"> </w:t>
            </w:r>
            <w:bookmarkEnd w:id="3"/>
            <w:bookmarkEnd w:id="4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9948D9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0"/>
      <w:tr w:rsidR="004B0507" w:rsidRPr="00911A49" w:rsidTr="004B0507">
        <w:tc>
          <w:tcPr>
            <w:tcW w:w="10216" w:type="dxa"/>
          </w:tcPr>
          <w:p w:rsidR="004B0507" w:rsidRDefault="004B0507" w:rsidP="004B050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VECTO </w:t>
            </w:r>
            <w:r>
              <w:rPr>
                <w:rFonts w:ascii="Arial" w:hAnsi="Arial" w:cs="Arial"/>
              </w:rPr>
              <w:t xml:space="preserve">Hashing </w:t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948D9" w:rsidRPr="009948D9">
              <w:rPr>
                <w:rFonts w:ascii="Arial" w:hAnsi="Arial" w:cs="Arial"/>
              </w:rPr>
              <w:t>139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948D9" w:rsidRPr="009948D9">
              <w:rPr>
                <w:rFonts w:ascii="Arial" w:hAnsi="Arial" w:cs="Arial"/>
                <w:noProof/>
              </w:rPr>
              <w:t>139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948D9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85717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4B0507" w:rsidRPr="00770273" w:rsidRDefault="009948D9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DC7F41" w:rsidRDefault="003662C3" w:rsidP="008F2100">
            <w:pPr>
              <w:ind w:left="207" w:hanging="207"/>
              <w:rPr>
                <w:rFonts w:ascii="Arial" w:hAnsi="Arial" w:cs="Arial"/>
              </w:rPr>
            </w:pPr>
            <w:bookmarkStart w:id="6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7" w:name="OLE_LINK7"/>
            <w:bookmarkStart w:id="8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948D9" w:rsidRPr="009948D9">
              <w:rPr>
                <w:rFonts w:ascii="Arial" w:hAnsi="Arial" w:cs="Arial"/>
                <w:noProof/>
              </w:rPr>
              <w:t>108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0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948D9" w:rsidRPr="009948D9">
              <w:rPr>
                <w:rFonts w:ascii="Arial" w:hAnsi="Arial" w:cs="Arial"/>
                <w:noProof/>
              </w:rPr>
              <w:t>108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0"/>
            <w:r w:rsidRPr="00DC7F41">
              <w:rPr>
                <w:rFonts w:ascii="Arial" w:hAnsi="Arial" w:cs="Arial"/>
              </w:rPr>
              <w:t xml:space="preserve"> successful</w:t>
            </w:r>
            <w:bookmarkEnd w:id="7"/>
            <w:bookmarkEnd w:id="8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948D9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9948D9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11" w:name="_Hlk531677254"/>
            <w:bookmarkStart w:id="12" w:name="_Hlk536709904"/>
            <w:bookmarkEnd w:id="6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948D9" w:rsidRPr="009948D9">
              <w:rPr>
                <w:rFonts w:ascii="Arial" w:hAnsi="Arial" w:cs="Arial"/>
                <w:noProof/>
              </w:rPr>
              <w:t>246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948D9" w:rsidRPr="009948D9">
              <w:rPr>
                <w:rFonts w:ascii="Arial" w:hAnsi="Arial" w:cs="Arial"/>
                <w:noProof/>
              </w:rPr>
              <w:t>246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948D9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11"/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9948D9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2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 Notifications Article 10(2):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948D9" w:rsidRPr="009948D9">
              <w:rPr>
                <w:rFonts w:ascii="Arial" w:hAnsi="Arial" w:cs="Arial"/>
              </w:rPr>
              <w:t>313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948D9" w:rsidRPr="009948D9">
              <w:rPr>
                <w:rFonts w:ascii="Arial" w:hAnsi="Arial" w:cs="Arial"/>
                <w:noProof/>
              </w:rPr>
              <w:t>313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Ticket numbers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948D9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81887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948D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bookmarkStart w:id="13" w:name="_Hlk531677090" w:displacedByCustomXml="next"/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948D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3" w:displacedByCustomXml="prev"/>
      </w:tr>
      <w:tr w:rsidR="000F7850" w:rsidRPr="00627CC4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  <w:lang w:val="de-AT"/>
              </w:rPr>
            </w:pPr>
            <w:r w:rsidRPr="004B0507">
              <w:rPr>
                <w:rFonts w:ascii="Arial" w:hAnsi="Arial" w:cs="Arial"/>
                <w:lang w:val="de-AT"/>
              </w:rPr>
              <w:tab/>
            </w:r>
            <w:r w:rsidRPr="004B0507">
              <w:rPr>
                <w:rFonts w:ascii="Arial" w:hAnsi="Arial" w:cs="Arial"/>
                <w:lang w:val="de-AT"/>
              </w:rPr>
              <w:tab/>
              <w:t xml:space="preserve">Build Type:  </w:t>
            </w:r>
            <w:sdt>
              <w:sdtPr>
                <w:rPr>
                  <w:rFonts w:ascii="Arial" w:hAnsi="Arial" w:cs="Arial"/>
                </w:rPr>
                <w:id w:val="-1106267654"/>
                <w:placeholder>
                  <w:docPart w:val="E6FB024E13EC4992A86600D2CD4690EE"/>
                </w:placeholder>
                <w:comboBox>
                  <w:listItem w:value="Select Build Type"/>
                  <w:listItem w:displayText="Official Release" w:value="Official Release"/>
                  <w:listItem w:displayText="Release Candiate" w:value="Release Candiate"/>
                  <w:listItem w:displayText="DEV Release" w:value="DEV Release"/>
                </w:comboBox>
              </w:sdtPr>
              <w:sdtEndPr/>
              <w:sdtContent>
                <w:r w:rsidR="009948D9">
                  <w:rPr>
                    <w:rFonts w:ascii="Arial" w:hAnsi="Arial" w:cs="Arial"/>
                  </w:rPr>
                  <w:t xml:space="preserve">Release </w:t>
                </w:r>
                <w:proofErr w:type="spellStart"/>
                <w:r w:rsidR="009948D9">
                  <w:rPr>
                    <w:rFonts w:ascii="Arial" w:hAnsi="Arial" w:cs="Arial"/>
                  </w:rPr>
                  <w:t>Candiate</w:t>
                </w:r>
                <w:proofErr w:type="spellEnd"/>
              </w:sdtContent>
            </w:sdt>
          </w:p>
        </w:tc>
        <w:sdt>
          <w:sdtPr>
            <w:rPr>
              <w:rFonts w:ascii="Arial" w:hAnsi="Arial" w:cs="Arial"/>
            </w:rPr>
            <w:id w:val="8990157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627CC4" w:rsidRDefault="00434E4C" w:rsidP="000F7850">
                <w:pPr>
                  <w:jc w:val="center"/>
                  <w:rPr>
                    <w:rFonts w:ascii="Arial" w:hAnsi="Arial" w:cs="Arial"/>
                    <w:lang w:val="de-AT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 w:rsidRPr="00627CC4">
              <w:rPr>
                <w:rFonts w:ascii="Arial" w:hAnsi="Arial" w:cs="Arial"/>
                <w:lang w:val="de-AT"/>
              </w:rPr>
              <w:tab/>
            </w:r>
            <w:r w:rsidRPr="00627CC4">
              <w:rPr>
                <w:rFonts w:ascii="Arial" w:hAnsi="Arial" w:cs="Arial"/>
                <w:lang w:val="de-AT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434E4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434E4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434E4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correct build type (GUI, Reports)</w:t>
            </w:r>
          </w:p>
        </w:tc>
        <w:sdt>
          <w:sdtPr>
            <w:rPr>
              <w:rFonts w:ascii="Arial" w:hAnsi="Arial" w:cs="Arial"/>
            </w:rPr>
            <w:id w:val="-1627041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434E4C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CB7BB1" w:rsidRPr="00911A49" w:rsidTr="004B0507">
        <w:tc>
          <w:tcPr>
            <w:tcW w:w="10216" w:type="dxa"/>
          </w:tcPr>
          <w:p w:rsidR="00CB7BB1" w:rsidRDefault="00CB7BB1" w:rsidP="00CB7BB1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for malware/virus (virustotal.com)</w:t>
            </w:r>
            <w:r w:rsidR="007D0642">
              <w:rPr>
                <w:rFonts w:ascii="Arial" w:hAnsi="Arial" w:cs="Arial"/>
              </w:rPr>
              <w:br/>
              <w:t xml:space="preserve">Detected: </w:t>
            </w:r>
            <w:r w:rsidR="007D0642"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7D0642">
              <w:rPr>
                <w:rFonts w:ascii="Arial" w:hAnsi="Arial" w:cs="Arial"/>
              </w:rPr>
              <w:instrText xml:space="preserve"> FORMTEXT </w:instrText>
            </w:r>
            <w:r w:rsidR="007D0642">
              <w:rPr>
                <w:rFonts w:ascii="Arial" w:hAnsi="Arial" w:cs="Arial"/>
              </w:rPr>
            </w:r>
            <w:r w:rsidR="007D0642">
              <w:rPr>
                <w:rFonts w:ascii="Arial" w:hAnsi="Arial" w:cs="Arial"/>
              </w:rPr>
              <w:fldChar w:fldCharType="separate"/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08745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CB7BB1" w:rsidRPr="00DC7F41" w:rsidRDefault="00CB7BB1" w:rsidP="00CB7BB1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bookmarkStart w:id="14" w:name="_Hlk531677124"/>
            <w:bookmarkStart w:id="15" w:name="_Hlk531677209"/>
            <w:r>
              <w:rPr>
                <w:rFonts w:ascii="Arial" w:hAnsi="Arial" w:cs="Arial"/>
              </w:rPr>
              <w:tab/>
              <w:t xml:space="preserve">Open Declaration </w:t>
            </w:r>
            <w:bookmarkEnd w:id="14"/>
            <w:r>
              <w:rPr>
                <w:rFonts w:ascii="Arial" w:hAnsi="Arial" w:cs="Arial"/>
              </w:rPr>
              <w:t>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434E4C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5"/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434E4C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434E4C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41785">
              <w:rPr>
                <w:rFonts w:ascii="Arial" w:hAnsi="Arial" w:cs="Arial"/>
                <w:noProof/>
              </w:rPr>
              <w:t>11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2E4515" w:rsidRPr="002E4515">
              <w:rPr>
                <w:rFonts w:ascii="Arial" w:hAnsi="Arial" w:cs="Arial"/>
                <w:noProof/>
              </w:rPr>
              <w:t>29.684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4178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41785">
              <w:rPr>
                <w:rFonts w:ascii="Arial" w:hAnsi="Arial" w:cs="Arial"/>
                <w:noProof/>
              </w:rPr>
              <w:t>17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2E4515" w:rsidRPr="002E4515">
              <w:rPr>
                <w:rFonts w:ascii="Arial" w:hAnsi="Arial" w:cs="Arial"/>
                <w:noProof/>
              </w:rPr>
              <w:t>34.0553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4178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Open Engineering Job File: Class 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D4178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D4178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D4178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3F1FFA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RD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2E4515" w:rsidRPr="002E4515">
              <w:rPr>
                <w:rFonts w:ascii="Arial" w:hAnsi="Arial" w:cs="Arial"/>
                <w:noProof/>
              </w:rPr>
              <w:t>20.7675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4178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41785">
              <w:rPr>
                <w:rFonts w:ascii="Arial" w:hAnsi="Arial" w:cs="Arial"/>
                <w:noProof/>
              </w:rPr>
              <w:t>4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2E4515" w:rsidRPr="002E4515">
              <w:rPr>
                <w:rFonts w:ascii="Arial" w:hAnsi="Arial" w:cs="Arial"/>
                <w:noProof/>
              </w:rPr>
              <w:t>36.2254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4178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41785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2E4515" w:rsidRPr="002E4515">
              <w:rPr>
                <w:rFonts w:ascii="Arial" w:hAnsi="Arial" w:cs="Arial"/>
                <w:noProof/>
              </w:rPr>
              <w:t>267.2541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4178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41785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2E4515" w:rsidRPr="002E4515">
              <w:rPr>
                <w:rFonts w:ascii="Arial" w:hAnsi="Arial" w:cs="Arial"/>
                <w:noProof/>
              </w:rPr>
              <w:t>21.1447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4178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exec. Time: </w:t>
            </w:r>
            <w:bookmarkStart w:id="16" w:name="_Hlk531675897"/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41785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bookmarkEnd w:id="16"/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2E4515" w:rsidRPr="002E4515">
              <w:rPr>
                <w:rFonts w:ascii="Arial" w:hAnsi="Arial" w:cs="Arial"/>
                <w:noProof/>
              </w:rPr>
              <w:t>21.5676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4178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41785">
              <w:rPr>
                <w:rFonts w:ascii="Arial" w:hAnsi="Arial" w:cs="Arial"/>
                <w:noProof/>
              </w:rPr>
              <w:t>9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2E4515" w:rsidRPr="002E4515">
              <w:rPr>
                <w:rFonts w:ascii="Arial" w:hAnsi="Arial" w:cs="Arial"/>
                <w:noProof/>
              </w:rPr>
              <w:t>39.3009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4178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41785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g/h: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2E4515" w:rsidRPr="002E4515">
              <w:rPr>
                <w:rFonts w:ascii="Arial" w:hAnsi="Arial" w:cs="Arial"/>
                <w:noProof/>
              </w:rPr>
              <w:t>3441.5116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4178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3860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A15FF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bookmarkStart w:id="17" w:name="_Hlk531605194" w:displacedByCustomXml="next"/>
        <w:sdt>
          <w:sdtPr>
            <w:rPr>
              <w:rFonts w:ascii="Arial" w:hAnsi="Arial" w:cs="Arial"/>
            </w:rPr>
            <w:id w:val="-1288959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A15FF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7" w:displacedByCustomXml="prev"/>
      </w:tr>
      <w:tr w:rsidR="000F7850" w:rsidRPr="00911A49" w:rsidTr="004B0507">
        <w:tc>
          <w:tcPr>
            <w:tcW w:w="10216" w:type="dxa"/>
          </w:tcPr>
          <w:p w:rsidR="000F7850" w:rsidRPr="0073192B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8" w:name="_Hlk531605404"/>
            <w:bookmarkStart w:id="19" w:name="_Hlk531605316"/>
            <w:r w:rsidRPr="0073192B">
              <w:rPr>
                <w:rFonts w:ascii="Arial" w:hAnsi="Arial" w:cs="Arial"/>
                <w:b/>
              </w:rPr>
              <w:t>VECTO Hashing Tool</w:t>
            </w:r>
            <w:bookmarkEnd w:id="18"/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0" w:name="_Hlk531605376"/>
            <w:r>
              <w:rPr>
                <w:rFonts w:ascii="Arial" w:hAnsi="Arial" w:cs="Arial"/>
              </w:rPr>
              <w:tab/>
              <w:t>Hash Component File</w:t>
            </w:r>
            <w:bookmarkEnd w:id="20"/>
          </w:p>
        </w:tc>
        <w:sdt>
          <w:sdtPr>
            <w:rPr>
              <w:rFonts w:ascii="Arial" w:hAnsi="Arial" w:cs="Arial"/>
            </w:rPr>
            <w:id w:val="326181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D62DB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1" w:name="_Hlk531605384"/>
            <w:r>
              <w:rPr>
                <w:rFonts w:ascii="Arial" w:hAnsi="Arial" w:cs="Arial"/>
              </w:rPr>
              <w:tab/>
              <w:t>Verify Hashed Component File</w:t>
            </w:r>
            <w:bookmarkEnd w:id="21"/>
          </w:p>
        </w:tc>
        <w:sdt>
          <w:sdtPr>
            <w:rPr>
              <w:rFonts w:ascii="Arial" w:hAnsi="Arial" w:cs="Arial"/>
            </w:rPr>
            <w:id w:val="-1990895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D62DB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2" w:name="_Hlk531605392"/>
            <w:r>
              <w:rPr>
                <w:rFonts w:ascii="Arial" w:hAnsi="Arial" w:cs="Arial"/>
              </w:rPr>
              <w:tab/>
              <w:t>Verify VECTO Job File (sample XML file)</w:t>
            </w:r>
            <w:bookmarkEnd w:id="22"/>
          </w:p>
        </w:tc>
        <w:sdt>
          <w:sdtPr>
            <w:rPr>
              <w:rFonts w:ascii="Arial" w:hAnsi="Arial" w:cs="Arial"/>
            </w:rPr>
            <w:id w:val="-13365991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D62DB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3" w:name="_Hlk531605398"/>
            <w:r>
              <w:rPr>
                <w:rFonts w:ascii="Arial" w:hAnsi="Arial" w:cs="Arial"/>
              </w:rPr>
              <w:tab/>
              <w:t>Verify VECTO Job, MRF, CIF (sample XML file)</w:t>
            </w:r>
            <w:bookmarkEnd w:id="23"/>
          </w:p>
        </w:tc>
        <w:sdt>
          <w:sdtPr>
            <w:rPr>
              <w:rFonts w:ascii="Arial" w:hAnsi="Arial" w:cs="Arial"/>
            </w:rPr>
            <w:id w:val="66505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D62DB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9A2686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24" w:name="_Hlk472520743"/>
            <w:bookmarkEnd w:id="19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bookmarkStart w:id="25" w:name="_Hlk531605230" w:displacedByCustomXml="next"/>
        <w:sdt>
          <w:sdtPr>
            <w:rPr>
              <w:rFonts w:ascii="Arial" w:hAnsi="Arial" w:cs="Arial"/>
            </w:rPr>
            <w:id w:val="7756790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4B227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5" w:displacedByCustomXml="prev"/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4B227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41334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4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41334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>
              <w:rPr>
                <w:rFonts w:ascii="Arial" w:hAnsi="Arial" w:cs="Arial"/>
              </w:rPr>
              <w:t>, push Tag to main repository</w:t>
            </w:r>
          </w:p>
        </w:tc>
        <w:bookmarkStart w:id="26" w:name="_Hlk531676493" w:displacedByCustomXml="next"/>
        <w:sdt>
          <w:sdtPr>
            <w:rPr>
              <w:rFonts w:ascii="Arial" w:hAnsi="Arial" w:cs="Arial"/>
            </w:rPr>
            <w:id w:val="-12864237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41334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6" w:displacedByCustomXml="prev"/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27"/>
        <w:gridCol w:w="436"/>
      </w:tblGrid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98478D">
              <w:rPr>
                <w:rFonts w:ascii="Arial" w:hAnsi="Arial" w:cs="Arial"/>
              </w:rPr>
              <w:t>SHA256 hash of ZIP archive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  <w:sz w:val="10"/>
              </w:rPr>
            </w:pPr>
          </w:p>
          <w:p w:rsidR="00694B12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98478D" w:rsidRDefault="00694B12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694B12">
              <w:rPr>
                <w:rFonts w:ascii="Courier New" w:hAnsi="Courier New" w:cs="Courier New"/>
                <w:sz w:val="12"/>
              </w:rPr>
              <w:t>SHA256          F8D227C0BBE0783330894EEB7409292E7CBE8DA13F5BF0CAA4E6761A3ED3654F       2022_12_01-VECTO-3.3.13.2891.zip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472180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694B12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  <w:t>SHA256 hash of VECTO *.exe and *.dll files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  <w:p w:rsidR="00694B12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</w:t>
            </w:r>
          </w:p>
          <w:p w:rsidR="00694B12" w:rsidRPr="00694B12" w:rsidRDefault="00694B12" w:rsidP="00694B1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694B12">
              <w:rPr>
                <w:rFonts w:ascii="Courier New" w:hAnsi="Courier New" w:cs="Courier New"/>
                <w:noProof/>
                <w:sz w:val="12"/>
              </w:rPr>
              <w:t>---------       ----                                                                   ----</w:t>
            </w:r>
          </w:p>
          <w:p w:rsidR="00694B12" w:rsidRPr="00694B12" w:rsidRDefault="00694B12" w:rsidP="00694B1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694B12">
              <w:rPr>
                <w:rFonts w:ascii="Courier New" w:hAnsi="Courier New" w:cs="Courier New"/>
                <w:noProof/>
                <w:sz w:val="12"/>
              </w:rPr>
              <w:t>SHA256          306B1B39A47662BA63DA89A000B21FCFFED2C27CED4E27D087E3DEAFCB855672       hashingcmd.exe</w:t>
            </w:r>
          </w:p>
          <w:p w:rsidR="00694B12" w:rsidRPr="00694B12" w:rsidRDefault="00694B12" w:rsidP="00694B1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694B12">
              <w:rPr>
                <w:rFonts w:ascii="Courier New" w:hAnsi="Courier New" w:cs="Courier New"/>
                <w:noProof/>
                <w:sz w:val="12"/>
              </w:rPr>
              <w:t>SHA256          CFF8EC913F29BA6B7C4C3C11E7F5F738F7C9D8FE5E6A985EBD73CA952B5E159E       HashingTool.exe</w:t>
            </w:r>
          </w:p>
          <w:p w:rsidR="00694B12" w:rsidRPr="00694B12" w:rsidRDefault="00694B12" w:rsidP="00694B1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694B12">
              <w:rPr>
                <w:rFonts w:ascii="Courier New" w:hAnsi="Courier New" w:cs="Courier New"/>
                <w:noProof/>
                <w:sz w:val="12"/>
              </w:rPr>
              <w:t>SHA256          C7DC70FA4D60C7BDA8DF8D37920C0670BB284C3D67D613FFBA4222655DE01598       VECTO.exe</w:t>
            </w:r>
          </w:p>
          <w:p w:rsidR="00694B12" w:rsidRPr="00694B12" w:rsidRDefault="00694B12" w:rsidP="00694B1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694B12">
              <w:rPr>
                <w:rFonts w:ascii="Courier New" w:hAnsi="Courier New" w:cs="Courier New"/>
                <w:noProof/>
                <w:sz w:val="12"/>
              </w:rPr>
              <w:t>SHA256          A41E5A1EDCBF2F3A78F4FFFD5392C021846A22C60B2826C60EAE97718D70921D       vectocmd.exe</w:t>
            </w:r>
          </w:p>
          <w:p w:rsidR="00694B12" w:rsidRPr="00694B12" w:rsidRDefault="00694B12" w:rsidP="00694B1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694B12">
              <w:rPr>
                <w:rFonts w:ascii="Courier New" w:hAnsi="Courier New" w:cs="Courier New"/>
                <w:noProof/>
                <w:sz w:val="12"/>
              </w:rPr>
              <w:t>SHA256          58F0B3110A9D1A3F072DA0892EE86E44DF35AEC68354F1917545C6D196225451       AdvancedAuxiliaryInterfaces.dll</w:t>
            </w:r>
          </w:p>
          <w:p w:rsidR="00694B12" w:rsidRPr="00694B12" w:rsidRDefault="00694B12" w:rsidP="00694B1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694B12">
              <w:rPr>
                <w:rFonts w:ascii="Courier New" w:hAnsi="Courier New" w:cs="Courier New"/>
                <w:noProof/>
                <w:sz w:val="12"/>
              </w:rPr>
              <w:t>SHA256          1796277A7AA9F2A9835C070D28FED44B3614CA221A2C1AFFC21A4C4E41194C3F       Castle.Core.dll</w:t>
            </w:r>
          </w:p>
          <w:p w:rsidR="00694B12" w:rsidRPr="00694B12" w:rsidRDefault="00694B12" w:rsidP="00694B1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694B12">
              <w:rPr>
                <w:rFonts w:ascii="Courier New" w:hAnsi="Courier New" w:cs="Courier New"/>
                <w:noProof/>
                <w:sz w:val="12"/>
              </w:rPr>
              <w:t>SHA256          DF8EC2E0245829DDEC5B79F1918C3AE3A3FA540A5A0E3C410E2B6EF0BEBC7927       Newtonsoft.Json.dll</w:t>
            </w:r>
          </w:p>
          <w:p w:rsidR="00694B12" w:rsidRPr="00694B12" w:rsidRDefault="00694B12" w:rsidP="00694B1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694B12">
              <w:rPr>
                <w:rFonts w:ascii="Courier New" w:hAnsi="Courier New" w:cs="Courier New"/>
                <w:noProof/>
                <w:sz w:val="12"/>
              </w:rPr>
              <w:t>SHA256          01CC80A16323F56191596013EEF1DE7E43271D6F991F4740B1FCC5195D8AB5BD       Ninject.dll</w:t>
            </w:r>
          </w:p>
          <w:p w:rsidR="00694B12" w:rsidRPr="00694B12" w:rsidRDefault="00694B12" w:rsidP="00694B1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694B12">
              <w:rPr>
                <w:rFonts w:ascii="Courier New" w:hAnsi="Courier New" w:cs="Courier New"/>
                <w:noProof/>
                <w:sz w:val="12"/>
              </w:rPr>
              <w:t>SHA256          DDF048DDAAA9B5D1D734CCA64E269E21465BD83E35F4FD2585AFB900AEF9FC9B       Ninject.Extensions.Factory.dll</w:t>
            </w:r>
          </w:p>
          <w:p w:rsidR="00694B12" w:rsidRPr="00694B12" w:rsidRDefault="00694B12" w:rsidP="00694B1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694B12">
              <w:rPr>
                <w:rFonts w:ascii="Courier New" w:hAnsi="Courier New" w:cs="Courier New"/>
                <w:noProof/>
                <w:sz w:val="12"/>
              </w:rPr>
              <w:t>SHA256          E196C0B84FA16CA895565C0AB611715F0721425F5E73340EA183FFA049F7D79B       NLog.dll</w:t>
            </w:r>
          </w:p>
          <w:p w:rsidR="00694B12" w:rsidRPr="00694B12" w:rsidRDefault="00694B12" w:rsidP="00694B1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694B12">
              <w:rPr>
                <w:rFonts w:ascii="Courier New" w:hAnsi="Courier New" w:cs="Courier New"/>
                <w:noProof/>
                <w:sz w:val="12"/>
              </w:rPr>
              <w:t>SHA256          1260BE5182BCEAF23AB4E0FC03B375600740FCBF9F5AE7702AC0FAD7D8E27DBD       VectoCommon.dll</w:t>
            </w:r>
          </w:p>
          <w:p w:rsidR="00694B12" w:rsidRPr="00694B12" w:rsidRDefault="00694B12" w:rsidP="00694B1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694B12">
              <w:rPr>
                <w:rFonts w:ascii="Courier New" w:hAnsi="Courier New" w:cs="Courier New"/>
                <w:noProof/>
                <w:sz w:val="12"/>
              </w:rPr>
              <w:t>SHA256          1B8222FE3B452C52BE6F0A4E97C63F954096914A708D5E9E1D2F5C2A314BD5C2       VectoCore.dll</w:t>
            </w:r>
          </w:p>
          <w:p w:rsidR="0098478D" w:rsidRDefault="00694B12" w:rsidP="00694B1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694B12">
              <w:rPr>
                <w:rFonts w:ascii="Courier New" w:hAnsi="Courier New" w:cs="Courier New"/>
                <w:noProof/>
                <w:sz w:val="12"/>
              </w:rPr>
              <w:t>SHA256          B1FFD5E9D74CA8701565BB0C53A29364DAE4156185E8F57ABA9A41780068834C       VectoHashing.dll</w:t>
            </w:r>
            <w:r w:rsidR="00627CC4" w:rsidRPr="004B0507">
              <w:rPr>
                <w:rFonts w:ascii="Courier New" w:hAnsi="Courier New" w:cs="Courier New"/>
                <w:noProof/>
                <w:sz w:val="12"/>
              </w:rPr>
              <w:t xml:space="preserve">                                                                           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-19717430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694B12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27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413348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B17C8" w:rsidRPr="00911A49" w:rsidTr="004B0507">
        <w:tc>
          <w:tcPr>
            <w:tcW w:w="10227" w:type="dxa"/>
          </w:tcPr>
          <w:p w:rsidR="007B17C8" w:rsidRPr="0098478D" w:rsidRDefault="007B17C8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Upload</w:t>
            </w:r>
          </w:p>
        </w:tc>
        <w:tc>
          <w:tcPr>
            <w:tcW w:w="436" w:type="dxa"/>
          </w:tcPr>
          <w:p w:rsidR="007B17C8" w:rsidRDefault="007B17C8" w:rsidP="00C60328">
            <w:pPr>
              <w:jc w:val="center"/>
              <w:rPr>
                <w:rFonts w:ascii="Arial" w:hAnsi="Arial" w:cs="Arial"/>
              </w:rPr>
            </w:pPr>
          </w:p>
        </w:tc>
      </w:tr>
      <w:tr w:rsidR="003F4717" w:rsidRPr="00911A49" w:rsidTr="004B0507">
        <w:tc>
          <w:tcPr>
            <w:tcW w:w="10227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  <w:r w:rsidR="00627CC4">
              <w:rPr>
                <w:rFonts w:ascii="Arial" w:hAnsi="Arial" w:cs="Arial"/>
              </w:rPr>
              <w:br/>
            </w:r>
            <w:r w:rsidR="00627CC4" w:rsidRPr="00627CC4">
              <w:rPr>
                <w:rFonts w:ascii="Courier New" w:hAnsi="Courier New" w:cs="Courier New"/>
                <w:b/>
                <w:sz w:val="20"/>
              </w:rPr>
              <w:t>git archive HEAD –o &lt;filename_SRC&gt;.zip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413348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27" w:type="dxa"/>
          </w:tcPr>
          <w:p w:rsidR="004B0507" w:rsidRPr="004B0507" w:rsidRDefault="005E6430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4B0507" w:rsidRPr="004B0507">
              <w:rPr>
                <w:rFonts w:ascii="Arial" w:hAnsi="Arial" w:cs="Arial"/>
                <w:b/>
              </w:rPr>
              <w:t>Update Confluence WIKI</w:t>
            </w:r>
          </w:p>
        </w:tc>
        <w:tc>
          <w:tcPr>
            <w:tcW w:w="436" w:type="dxa"/>
          </w:tcPr>
          <w:p w:rsidR="005E6430" w:rsidRDefault="005E6430" w:rsidP="005D4DCD">
            <w:pPr>
              <w:jc w:val="center"/>
              <w:rPr>
                <w:rFonts w:ascii="Arial" w:hAnsi="Arial" w:cs="Arial"/>
              </w:rPr>
            </w:pPr>
          </w:p>
        </w:tc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13348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Download Links</w:t>
            </w:r>
          </w:p>
        </w:tc>
        <w:sdt>
          <w:sdtPr>
            <w:rPr>
              <w:rFonts w:ascii="Arial" w:hAnsi="Arial" w:cs="Arial"/>
            </w:rPr>
            <w:id w:val="-16697817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13348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SHA256 hash of ZIP archive</w:t>
            </w:r>
          </w:p>
        </w:tc>
        <w:sdt>
          <w:sdtPr>
            <w:rPr>
              <w:rFonts w:ascii="Arial" w:hAnsi="Arial" w:cs="Arial"/>
            </w:rPr>
            <w:id w:val="14094249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13348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7B17C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Comparison table fuel consumption (and maybe other comparisons), </w:t>
            </w:r>
            <w:r w:rsidR="007B17C8">
              <w:rPr>
                <w:rFonts w:ascii="Arial" w:hAnsi="Arial" w:cs="Arial"/>
              </w:rPr>
              <w:br/>
            </w:r>
            <w:r w:rsidR="007B17C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incl. reasons for changes in FC</w:t>
            </w:r>
          </w:p>
        </w:tc>
        <w:sdt>
          <w:sdtPr>
            <w:rPr>
              <w:rFonts w:ascii="Arial" w:hAnsi="Arial" w:cs="Arial"/>
            </w:rPr>
            <w:id w:val="18149852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13348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Release Report</w:t>
            </w:r>
          </w:p>
        </w:tc>
        <w:sdt>
          <w:sdtPr>
            <w:rPr>
              <w:rFonts w:ascii="Arial" w:hAnsi="Arial" w:cs="Arial"/>
            </w:rPr>
            <w:id w:val="8823703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13348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bookmarkStart w:id="27" w:name="_Hlk19255945"/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13348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7"/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pending Article 10 Notifications issues</w:t>
            </w:r>
          </w:p>
        </w:tc>
        <w:sdt>
          <w:sdtPr>
            <w:rPr>
              <w:rFonts w:ascii="Arial" w:hAnsi="Arial" w:cs="Arial"/>
            </w:rPr>
            <w:id w:val="17741228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413348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413348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Pr="003A51BA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413348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</w:tbl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lastRenderedPageBreak/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28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="00413348">
        <w:rPr>
          <w:sz w:val="24"/>
        </w:rPr>
        <w:t>1.12.2022</w:t>
      </w:r>
      <w:r w:rsidRPr="003E04DD">
        <w:rPr>
          <w:sz w:val="24"/>
        </w:rPr>
        <w:fldChar w:fldCharType="end"/>
      </w:r>
      <w:bookmarkEnd w:id="28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29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 w:rsidR="00413348">
        <w:rPr>
          <w:noProof/>
          <w:sz w:val="24"/>
        </w:rPr>
        <w:t>MQ</w:t>
      </w:r>
      <w:bookmarkStart w:id="30" w:name="_GoBack"/>
      <w:bookmarkEnd w:id="30"/>
      <w:r>
        <w:rPr>
          <w:sz w:val="24"/>
        </w:rPr>
        <w:fldChar w:fldCharType="end"/>
      </w:r>
      <w:bookmarkEnd w:id="29"/>
    </w:p>
    <w:sectPr w:rsidR="003E04DD" w:rsidRPr="003E04DD" w:rsidSect="004B05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D2732B"/>
    <w:multiLevelType w:val="hybridMultilevel"/>
    <w:tmpl w:val="2DF446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de-AT" w:vendorID="64" w:dllVersion="4096" w:nlCheck="1" w:checkStyle="0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87"/>
    <w:rsid w:val="0003438F"/>
    <w:rsid w:val="00081512"/>
    <w:rsid w:val="000F7850"/>
    <w:rsid w:val="0016462F"/>
    <w:rsid w:val="001833A8"/>
    <w:rsid w:val="00185194"/>
    <w:rsid w:val="001C21D1"/>
    <w:rsid w:val="00211E62"/>
    <w:rsid w:val="002402DA"/>
    <w:rsid w:val="002634BC"/>
    <w:rsid w:val="002B3013"/>
    <w:rsid w:val="002E4515"/>
    <w:rsid w:val="00321ACB"/>
    <w:rsid w:val="00331D3E"/>
    <w:rsid w:val="00353151"/>
    <w:rsid w:val="003662C3"/>
    <w:rsid w:val="00386050"/>
    <w:rsid w:val="003A51BA"/>
    <w:rsid w:val="003E04DD"/>
    <w:rsid w:val="003F09CD"/>
    <w:rsid w:val="003F1FFA"/>
    <w:rsid w:val="003F4717"/>
    <w:rsid w:val="00413348"/>
    <w:rsid w:val="0042244A"/>
    <w:rsid w:val="00434E4C"/>
    <w:rsid w:val="004A4987"/>
    <w:rsid w:val="004B0507"/>
    <w:rsid w:val="004B2270"/>
    <w:rsid w:val="005327CF"/>
    <w:rsid w:val="00555C84"/>
    <w:rsid w:val="00562C02"/>
    <w:rsid w:val="005D263C"/>
    <w:rsid w:val="005E6430"/>
    <w:rsid w:val="00627CC4"/>
    <w:rsid w:val="0067268A"/>
    <w:rsid w:val="00694B12"/>
    <w:rsid w:val="006B13CE"/>
    <w:rsid w:val="006D2E55"/>
    <w:rsid w:val="0073192B"/>
    <w:rsid w:val="0073775E"/>
    <w:rsid w:val="00770273"/>
    <w:rsid w:val="007B17C8"/>
    <w:rsid w:val="007D0642"/>
    <w:rsid w:val="00802F29"/>
    <w:rsid w:val="008644AB"/>
    <w:rsid w:val="008D5D80"/>
    <w:rsid w:val="008F2100"/>
    <w:rsid w:val="008F28DF"/>
    <w:rsid w:val="00911A49"/>
    <w:rsid w:val="009571EF"/>
    <w:rsid w:val="0098478D"/>
    <w:rsid w:val="009948D9"/>
    <w:rsid w:val="009A2686"/>
    <w:rsid w:val="00A070DD"/>
    <w:rsid w:val="00A15FFB"/>
    <w:rsid w:val="00A74C22"/>
    <w:rsid w:val="00A92BF2"/>
    <w:rsid w:val="00B3284E"/>
    <w:rsid w:val="00B51291"/>
    <w:rsid w:val="00B92E8D"/>
    <w:rsid w:val="00BB7C1D"/>
    <w:rsid w:val="00C10D52"/>
    <w:rsid w:val="00C50317"/>
    <w:rsid w:val="00C656D2"/>
    <w:rsid w:val="00C91109"/>
    <w:rsid w:val="00CB7BB1"/>
    <w:rsid w:val="00D41785"/>
    <w:rsid w:val="00D62DBB"/>
    <w:rsid w:val="00D8626E"/>
    <w:rsid w:val="00DA09BE"/>
    <w:rsid w:val="00DC7F41"/>
    <w:rsid w:val="00DF3902"/>
    <w:rsid w:val="00E05572"/>
    <w:rsid w:val="00E411BE"/>
    <w:rsid w:val="00E8565D"/>
    <w:rsid w:val="00EA7A3C"/>
    <w:rsid w:val="00E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6C120B"/>
  <w15:docId w15:val="{2CB6ED26-A759-45BF-BE98-0AC38BC2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27CC4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6FB024E13EC4992A86600D2CD4690E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64495A8-018A-4CC2-9E6C-33D7F3E33363}"/>
      </w:docPartPr>
      <w:docPartBody>
        <w:p w:rsidR="00000000" w:rsidRDefault="006E40B8">
          <w:pPr>
            <w:pStyle w:val="E6FB024E13EC4992A86600D2CD4690EE"/>
          </w:pPr>
          <w:r w:rsidRPr="00BC6BD1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0B8"/>
    <w:rsid w:val="006E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E6FB024E13EC4992A86600D2CD4690EE">
    <w:name w:val="E6FB024E13EC4992A86600D2CD4690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84F2F-5778-419F-8B2C-9F809D2FB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3</Pages>
  <Words>881</Words>
  <Characters>5553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8</cp:revision>
  <dcterms:created xsi:type="dcterms:W3CDTF">2022-12-01T08:43:00Z</dcterms:created>
  <dcterms:modified xsi:type="dcterms:W3CDTF">2022-12-01T13:03:00Z</dcterms:modified>
</cp:coreProperties>
</file>