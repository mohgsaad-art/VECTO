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F90F84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F90F84" w:rsidRPr="00F90F84">
        <w:rPr>
          <w:rFonts w:ascii="Arial" w:hAnsi="Arial" w:cs="Arial"/>
        </w:rPr>
        <w:t>3</w:t>
      </w:r>
      <w:r w:rsidR="00F90F84">
        <w:rPr>
          <w:rFonts w:ascii="Arial" w:hAnsi="Arial" w:cs="Arial"/>
        </w:rPr>
        <w:t>.3.1</w:t>
      </w:r>
      <w:r w:rsidR="00AC3293">
        <w:rPr>
          <w:rFonts w:ascii="Arial" w:hAnsi="Arial" w:cs="Arial"/>
        </w:rPr>
        <w:t>2</w:t>
      </w:r>
      <w:r w:rsidR="00F90F84">
        <w:rPr>
          <w:rFonts w:ascii="Arial" w:hAnsi="Arial" w:cs="Arial"/>
        </w:rPr>
        <w:t>.2800</w:t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AB5255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AB5255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AB5255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AB5255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AB5255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AB5255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2025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2025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AB52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122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122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AB52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AB5255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105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105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AB52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AB52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AB525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310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AB5255" w:rsidRPr="00AB5255">
              <w:rPr>
                <w:rFonts w:ascii="Arial" w:hAnsi="Arial" w:cs="Arial"/>
                <w:noProof/>
              </w:rPr>
              <w:t>310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AB525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525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525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BAAE9B7ED19A4671B7F53DA13A656CE0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AB5255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AB5255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AB525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3717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3717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37176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37176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37176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037176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037176">
              <w:rPr>
                <w:rFonts w:ascii="Arial" w:hAnsi="Arial" w:cs="Arial"/>
                <w:noProof/>
              </w:rPr>
              <w:t>10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29.6839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16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20.7711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21.1472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21.5683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39.2994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646525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83120E" w:rsidRPr="0083120E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64652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2F5CD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95E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95E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95E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95E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95E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295E9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30C1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30C1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30C1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30C1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30C1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530C1B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530C1B" w:rsidRPr="00530C1B" w:rsidRDefault="00530C1B" w:rsidP="00530C1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530C1B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530C1B" w:rsidP="00530C1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530C1B">
              <w:rPr>
                <w:rFonts w:ascii="Courier New" w:hAnsi="Courier New" w:cs="Courier New"/>
                <w:sz w:val="12"/>
              </w:rPr>
              <w:t>SHA256          D6C046C90FB22C9C9AA8FC16D367F94516886A501DEA08BAEC6023672719093C       2022_09_01-VECTO-3.3.12.2800.zip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530C1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073A71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06525DC4B8E9D793B6584003B8959F479A403CA72A02EA8AD4EB5FD082EC8F66       hashingcmd.exe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933819D2367DC468D4AE573A0EFD6A2FB2E89465743421BEBB5EDE1DE809C540       HashingTool.exe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3D4F55920681CE2B3D8E52B5973F804B6D937EE588B131F0AA6F0486DF564BE7       VECTO.exe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6BD7C0FE86448414B2A5F2523FEF2622B58FF7E8B3398F40717323A17EEF9CF4       vectocmd.exe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5FF04788D5127CAABF6AF09E150BE980860FC1AE78216BB891A6C8E7CE85BD2B       AdvancedAuxiliaryInterfaces.dll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847D6FCCB9F4C15025A5117F47C6ACCEAA9963B53113E2780AA9C1F306493F6D       VectoCommon.dll</w:t>
            </w:r>
          </w:p>
          <w:p w:rsidR="00073A71" w:rsidRPr="00073A71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FF4E89E5454BBDBEAECE5555A3D25A4A23773E373FD73C7842D5E93357E7BEFC       VectoCore.dll</w:t>
            </w:r>
          </w:p>
          <w:p w:rsidR="0098478D" w:rsidRDefault="00073A71" w:rsidP="00073A71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073A71">
              <w:rPr>
                <w:rFonts w:ascii="Courier New" w:hAnsi="Courier New" w:cs="Courier New"/>
                <w:sz w:val="12"/>
              </w:rPr>
              <w:t>SHA256          300D3C6CA68E1D7842C706A93E35E90E85B51963CDA0C90B4BFC9406D955594F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530C1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530C1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530C1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530C1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530C1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530C1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530C1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530C1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530C1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530C1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530C1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530C1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530C1B">
        <w:rPr>
          <w:noProof/>
          <w:sz w:val="24"/>
        </w:rPr>
        <w:t>1.9.2022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530C1B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84"/>
    <w:rsid w:val="0003438F"/>
    <w:rsid w:val="00037176"/>
    <w:rsid w:val="00073A71"/>
    <w:rsid w:val="000F7850"/>
    <w:rsid w:val="0016462F"/>
    <w:rsid w:val="001833A8"/>
    <w:rsid w:val="00185194"/>
    <w:rsid w:val="001C21D1"/>
    <w:rsid w:val="00211E62"/>
    <w:rsid w:val="002402DA"/>
    <w:rsid w:val="002634BC"/>
    <w:rsid w:val="00295E98"/>
    <w:rsid w:val="002B3013"/>
    <w:rsid w:val="002F5CD2"/>
    <w:rsid w:val="00321ACB"/>
    <w:rsid w:val="00331D3E"/>
    <w:rsid w:val="00353151"/>
    <w:rsid w:val="003662C3"/>
    <w:rsid w:val="003A51BA"/>
    <w:rsid w:val="003E04DD"/>
    <w:rsid w:val="003F09CD"/>
    <w:rsid w:val="003F4717"/>
    <w:rsid w:val="00421CB1"/>
    <w:rsid w:val="0042244A"/>
    <w:rsid w:val="004B0507"/>
    <w:rsid w:val="00530C1B"/>
    <w:rsid w:val="005327CF"/>
    <w:rsid w:val="00555C84"/>
    <w:rsid w:val="00562C02"/>
    <w:rsid w:val="005D263C"/>
    <w:rsid w:val="005E6430"/>
    <w:rsid w:val="00627CC4"/>
    <w:rsid w:val="00646525"/>
    <w:rsid w:val="0067268A"/>
    <w:rsid w:val="006B13CE"/>
    <w:rsid w:val="006D2E55"/>
    <w:rsid w:val="0073192B"/>
    <w:rsid w:val="0073775E"/>
    <w:rsid w:val="00770273"/>
    <w:rsid w:val="007B17C8"/>
    <w:rsid w:val="007D0642"/>
    <w:rsid w:val="00802F29"/>
    <w:rsid w:val="0083120E"/>
    <w:rsid w:val="008644AB"/>
    <w:rsid w:val="008D5D80"/>
    <w:rsid w:val="008F2100"/>
    <w:rsid w:val="008F28DF"/>
    <w:rsid w:val="00911A49"/>
    <w:rsid w:val="009571EF"/>
    <w:rsid w:val="0098478D"/>
    <w:rsid w:val="009A2686"/>
    <w:rsid w:val="00A070DD"/>
    <w:rsid w:val="00A74C22"/>
    <w:rsid w:val="00A92BF2"/>
    <w:rsid w:val="00AB5255"/>
    <w:rsid w:val="00AC3293"/>
    <w:rsid w:val="00B3284E"/>
    <w:rsid w:val="00B51291"/>
    <w:rsid w:val="00B92E8D"/>
    <w:rsid w:val="00BB7C1D"/>
    <w:rsid w:val="00C10D52"/>
    <w:rsid w:val="00C50317"/>
    <w:rsid w:val="00C656D2"/>
    <w:rsid w:val="00C91109"/>
    <w:rsid w:val="00CB7BB1"/>
    <w:rsid w:val="00D8626E"/>
    <w:rsid w:val="00DA09BE"/>
    <w:rsid w:val="00DC7F41"/>
    <w:rsid w:val="00DF3902"/>
    <w:rsid w:val="00E05572"/>
    <w:rsid w:val="00E411BE"/>
    <w:rsid w:val="00E42227"/>
    <w:rsid w:val="00EA7A3C"/>
    <w:rsid w:val="00EC006F"/>
    <w:rsid w:val="00F90F84"/>
    <w:rsid w:val="00FA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BA0789"/>
  <w15:docId w15:val="{A92D2F25-7C0A-4D9F-BD73-86358C7A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AAE9B7ED19A4671B7F53DA13A656CE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67D7895-8CB5-43DB-9BD9-ABCA57ADBD2D}"/>
      </w:docPartPr>
      <w:docPartBody>
        <w:p w:rsidR="00000000" w:rsidRDefault="002542B3">
          <w:pPr>
            <w:pStyle w:val="BAAE9B7ED19A4671B7F53DA13A656CE0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B3"/>
    <w:rsid w:val="0025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BAAE9B7ED19A4671B7F53DA13A656CE0">
    <w:name w:val="BAAE9B7ED19A4671B7F53DA13A656C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E1DA5-CCC3-4890-9A22-339076DCC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893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6</cp:revision>
  <dcterms:created xsi:type="dcterms:W3CDTF">2022-08-31T14:48:00Z</dcterms:created>
  <dcterms:modified xsi:type="dcterms:W3CDTF">2022-09-01T10:46:00Z</dcterms:modified>
</cp:coreProperties>
</file>