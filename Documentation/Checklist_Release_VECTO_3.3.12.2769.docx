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6B4779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6B4779" w:rsidRPr="006B4779">
        <w:rPr>
          <w:rFonts w:ascii="Arial" w:hAnsi="Arial" w:cs="Arial"/>
        </w:rPr>
        <w:t>3.3.12.2769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643C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D643C2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D643C2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643C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643C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643C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D643C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D643C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D643C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D643C2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D643C2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6007CA" w:rsidRPr="006007CA">
              <w:rPr>
                <w:rFonts w:ascii="Arial" w:hAnsi="Arial" w:cs="Arial"/>
              </w:rPr>
              <w:t>2025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007CA" w:rsidRPr="006007CA">
              <w:rPr>
                <w:rFonts w:ascii="Arial" w:hAnsi="Arial" w:cs="Arial"/>
              </w:rPr>
              <w:t>2025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1" w:name="OLE_LINK9"/>
            <w:bookmarkStart w:id="2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 w:rsidR="006007CA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t xml:space="preserve"> </w:t>
            </w:r>
            <w:bookmarkEnd w:id="1"/>
            <w:bookmarkEnd w:id="2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007C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6007CA" w:rsidRPr="006007CA">
              <w:rPr>
                <w:rFonts w:ascii="Arial" w:hAnsi="Arial" w:cs="Arial"/>
              </w:rPr>
              <w:t>122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007CA" w:rsidRPr="006007CA">
              <w:rPr>
                <w:rFonts w:ascii="Arial" w:hAnsi="Arial" w:cs="Arial"/>
              </w:rPr>
              <w:t>122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 w:rsidR="006007CA">
              <w:rPr>
                <w:rFonts w:ascii="Arial" w:hAnsi="Arial" w:cs="Arial"/>
              </w:rPr>
              <w:t>---</w:t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6007C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3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 xml:space="preserve">VECTO </w:t>
            </w:r>
            <w:proofErr w:type="spellStart"/>
            <w:r w:rsidR="008F2100">
              <w:rPr>
                <w:rFonts w:ascii="Arial" w:hAnsi="Arial" w:cs="Arial"/>
              </w:rPr>
              <w:t>UserBugs</w:t>
            </w:r>
            <w:proofErr w:type="spellEnd"/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4" w:name="OLE_LINK7"/>
            <w:bookmarkStart w:id="5" w:name="OLE_LINK8"/>
            <w:r w:rsidRPr="00DC7F41">
              <w:rPr>
                <w:rFonts w:ascii="Arial" w:hAnsi="Arial" w:cs="Arial"/>
              </w:rPr>
              <w:tab/>
            </w:r>
            <w:r w:rsidR="006007CA" w:rsidRPr="006007CA">
              <w:rPr>
                <w:rFonts w:ascii="Arial" w:hAnsi="Arial" w:cs="Arial"/>
              </w:rPr>
              <w:t>105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007CA" w:rsidRPr="006007CA">
              <w:rPr>
                <w:rFonts w:ascii="Arial" w:hAnsi="Arial" w:cs="Arial"/>
              </w:rPr>
              <w:t>105</w:t>
            </w:r>
            <w:r w:rsidRPr="00DC7F41">
              <w:rPr>
                <w:rFonts w:ascii="Arial" w:hAnsi="Arial" w:cs="Arial"/>
              </w:rPr>
              <w:t xml:space="preserve"> successful</w:t>
            </w:r>
            <w:bookmarkEnd w:id="4"/>
            <w:bookmarkEnd w:id="5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 w:rsidR="006007CA">
              <w:rPr>
                <w:rFonts w:ascii="Arial" w:hAnsi="Arial" w:cs="Arial"/>
              </w:rPr>
              <w:t>---</w:t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007C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6" w:name="_Hlk531677254"/>
            <w:bookmarkStart w:id="7" w:name="_Hlk536709904"/>
            <w:bookmarkEnd w:id="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 w:rsidR="006007CA" w:rsidRPr="006007CA">
              <w:rPr>
                <w:rFonts w:ascii="Arial" w:hAnsi="Arial" w:cs="Arial"/>
              </w:rPr>
              <w:t>246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007CA" w:rsidRPr="006007CA">
              <w:rPr>
                <w:rFonts w:ascii="Arial" w:hAnsi="Arial" w:cs="Arial"/>
              </w:rPr>
              <w:t>246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bookmarkEnd w:id="6"/>
            <w:r w:rsidR="006007CA">
              <w:rPr>
                <w:rFonts w:ascii="Arial" w:hAnsi="Arial" w:cs="Arial"/>
              </w:rPr>
              <w:t>---</w:t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007C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7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 w:rsidR="006007CA" w:rsidRPr="006007CA">
              <w:rPr>
                <w:rFonts w:ascii="Arial" w:hAnsi="Arial" w:cs="Arial"/>
              </w:rPr>
              <w:t>310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6007CA" w:rsidRPr="006007CA">
              <w:rPr>
                <w:rFonts w:ascii="Arial" w:hAnsi="Arial" w:cs="Arial"/>
              </w:rPr>
              <w:t>310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 w:rsidR="006007CA">
              <w:rPr>
                <w:rFonts w:ascii="Arial" w:hAnsi="Arial" w:cs="Arial"/>
              </w:rPr>
              <w:t>---</w:t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007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8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617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8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DDD1F44E485446FC8AF50771B2AA09C5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A617ED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A617ED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A617ED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617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617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AB63D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9" w:name="_Hlk531677124"/>
            <w:bookmarkStart w:id="10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9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AB63D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0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AB63D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AB63D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 w:rsidR="007912D3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29.6839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 w:rsidR="007912D3">
              <w:rPr>
                <w:rFonts w:ascii="Arial" w:hAnsi="Arial" w:cs="Arial"/>
              </w:rPr>
              <w:t>17</w:t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20.7711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21.1472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21.5683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 w:rsidR="00CE79CD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F5A74" w:rsidRPr="009F5A74">
              <w:rPr>
                <w:rFonts w:ascii="Arial" w:hAnsi="Arial" w:cs="Arial"/>
                <w:noProof/>
              </w:rPr>
              <w:t>39.2994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 w:rsidR="00CE79CD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E79CD" w:rsidRPr="00CE79CD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1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B63D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1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2" w:name="_Hlk531605404"/>
            <w:bookmarkStart w:id="13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2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4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14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3589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5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15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3589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6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16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3589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7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17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3589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472520743"/>
            <w:bookmarkEnd w:id="1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19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91D3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9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91D3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47E2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8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E47E2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0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E47E2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0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E47E2E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AC35B5A638666AFF5BB1EB4874E744B1DE92A6E6E2F77B3850A150F4A7B4FB66       2022_08_01-VECTO-3.3.12.2769.zip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47E2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E47E2E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EB658D0D223FFC514DA4E7D2E370501D5AF754C8690BF05BF55AF0B027880797       hashingcmd.exe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44CD64DAB74F3F565EA8480F87D7E01B3EED058470F6457FDF82F04D138E2E66       HashingTool.exe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157A22D8758A413D657D8AA52C9A5496B1151EA07D8FD1872E9A222B2602734F       VECTO.exe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9C2C867A6FE3E7A4362EF3C6E191FCD2FA86051BCA621272B63835429D6A1DF6       vectocmd.exe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189F74E8F08C45336A0859C9C65E12145368C1338677E1340C60960AD59CA649       AdvancedAuxiliaryInterfaces.dll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D2A0DD5DF2ABFA536989A53A2BD3FA1817948865CC3AE8671C246FCACB0AC26C       VectoCommon.dll</w:t>
            </w:r>
          </w:p>
          <w:p w:rsidR="00E47E2E" w:rsidRPr="00E47E2E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5297B5DEEF5C74F6BCF1B282C9569C345AB37F4A89EE6C2812D679B6985E0A74       VectoCore.dll</w:t>
            </w:r>
          </w:p>
          <w:p w:rsidR="0098478D" w:rsidRDefault="00E47E2E" w:rsidP="00E47E2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E47E2E">
              <w:rPr>
                <w:rFonts w:ascii="Courier New" w:hAnsi="Courier New" w:cs="Courier New"/>
                <w:sz w:val="12"/>
              </w:rPr>
              <w:t>SHA256          48ED9220EAAB1328E39828C72EA397C39E0F7AE0B8B31201703037589CF1E71F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47E2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E47E2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E47E2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1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47E2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1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47E2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47E2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47E2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2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E47E2E">
        <w:rPr>
          <w:sz w:val="24"/>
        </w:rPr>
        <w:t>1.8.2022</w:t>
      </w:r>
      <w:r w:rsidRPr="003E04DD">
        <w:rPr>
          <w:sz w:val="24"/>
        </w:rPr>
        <w:fldChar w:fldCharType="end"/>
      </w:r>
      <w:bookmarkEnd w:id="22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3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E47E2E">
        <w:rPr>
          <w:noProof/>
          <w:sz w:val="24"/>
        </w:rPr>
        <w:t>MQ</w:t>
      </w:r>
      <w:r>
        <w:rPr>
          <w:sz w:val="24"/>
        </w:rPr>
        <w:fldChar w:fldCharType="end"/>
      </w:r>
      <w:bookmarkEnd w:id="23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E5"/>
    <w:rsid w:val="000119E5"/>
    <w:rsid w:val="0003438F"/>
    <w:rsid w:val="000F7850"/>
    <w:rsid w:val="0016462F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B0507"/>
    <w:rsid w:val="005327CF"/>
    <w:rsid w:val="00540987"/>
    <w:rsid w:val="00555C84"/>
    <w:rsid w:val="00562C02"/>
    <w:rsid w:val="005D263C"/>
    <w:rsid w:val="005E6430"/>
    <w:rsid w:val="006007CA"/>
    <w:rsid w:val="00627CC4"/>
    <w:rsid w:val="0067268A"/>
    <w:rsid w:val="00691D33"/>
    <w:rsid w:val="006B13CE"/>
    <w:rsid w:val="006B4779"/>
    <w:rsid w:val="006D2E55"/>
    <w:rsid w:val="006F03FD"/>
    <w:rsid w:val="0073192B"/>
    <w:rsid w:val="0073775E"/>
    <w:rsid w:val="00770273"/>
    <w:rsid w:val="007912D3"/>
    <w:rsid w:val="007B17C8"/>
    <w:rsid w:val="007D0642"/>
    <w:rsid w:val="00802F29"/>
    <w:rsid w:val="008644AB"/>
    <w:rsid w:val="008D5D80"/>
    <w:rsid w:val="008F2100"/>
    <w:rsid w:val="008F28DF"/>
    <w:rsid w:val="00911A49"/>
    <w:rsid w:val="009571EF"/>
    <w:rsid w:val="0098478D"/>
    <w:rsid w:val="009A2686"/>
    <w:rsid w:val="009F5A74"/>
    <w:rsid w:val="00A070DD"/>
    <w:rsid w:val="00A617ED"/>
    <w:rsid w:val="00A74C22"/>
    <w:rsid w:val="00A92BF2"/>
    <w:rsid w:val="00AB63D0"/>
    <w:rsid w:val="00B3284E"/>
    <w:rsid w:val="00B51291"/>
    <w:rsid w:val="00B92E8D"/>
    <w:rsid w:val="00BB7C1D"/>
    <w:rsid w:val="00C10D52"/>
    <w:rsid w:val="00C50317"/>
    <w:rsid w:val="00C656D2"/>
    <w:rsid w:val="00C91109"/>
    <w:rsid w:val="00CB7BB1"/>
    <w:rsid w:val="00CE79CD"/>
    <w:rsid w:val="00D35896"/>
    <w:rsid w:val="00D643C2"/>
    <w:rsid w:val="00D8626E"/>
    <w:rsid w:val="00DA09BE"/>
    <w:rsid w:val="00DC7F41"/>
    <w:rsid w:val="00DF3902"/>
    <w:rsid w:val="00E05572"/>
    <w:rsid w:val="00E411BE"/>
    <w:rsid w:val="00E47E2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EE9555"/>
  <w15:docId w15:val="{955B0ECB-32D4-4B71-96B7-F20F28B4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3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DD1F44E485446FC8AF50771B2AA09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7DEB3A-475C-4482-9BA3-48F404C46996}"/>
      </w:docPartPr>
      <w:docPartBody>
        <w:p w:rsidR="00000000" w:rsidRDefault="004F2E6F">
          <w:pPr>
            <w:pStyle w:val="DDD1F44E485446FC8AF50771B2AA09C5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6F"/>
    <w:rsid w:val="004F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DDD1F44E485446FC8AF50771B2AA09C5">
    <w:name w:val="DDD1F44E485446FC8AF50771B2AA09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0D608-7D52-4A88-BF4E-92C0AB443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847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9</cp:revision>
  <dcterms:created xsi:type="dcterms:W3CDTF">2022-08-01T07:02:00Z</dcterms:created>
  <dcterms:modified xsi:type="dcterms:W3CDTF">2022-08-01T13:04:00Z</dcterms:modified>
</cp:coreProperties>
</file>