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16602C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16602C" w:rsidRPr="0016602C">
        <w:rPr>
          <w:rFonts w:ascii="Arial" w:hAnsi="Arial" w:cs="Arial"/>
        </w:rPr>
        <w:t>3</w:t>
      </w:r>
      <w:r w:rsidR="0016602C">
        <w:rPr>
          <w:rFonts w:ascii="Arial" w:hAnsi="Arial" w:cs="Arial"/>
        </w:rPr>
        <w:t>.3.11.2675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16602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16602C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663AAD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E26B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E26B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E26B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6E26B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6E26B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476E2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476E2D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476E2D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476E2D" w:rsidRPr="00476E2D">
              <w:rPr>
                <w:rFonts w:ascii="Arial" w:hAnsi="Arial" w:cs="Arial"/>
              </w:rPr>
              <w:t>2012</w:t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2012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76E2D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476E2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76E2D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476E2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105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105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76E2D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476E2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76E2D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476E2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307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476E2D" w:rsidRPr="00476E2D">
              <w:rPr>
                <w:rFonts w:ascii="Arial" w:hAnsi="Arial" w:cs="Arial"/>
                <w:noProof/>
              </w:rPr>
              <w:t>307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76E2D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76E2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76E2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4AC139164A644D9297C6C582752DC42A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476E2D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476E2D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76E2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76E2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C650E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E64B3E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90B6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90B6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C90B6C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E06D3">
              <w:rPr>
                <w:rFonts w:ascii="Arial" w:hAnsi="Arial" w:cs="Arial"/>
                <w:noProof/>
              </w:rPr>
              <w:t>32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E00A8C" w:rsidRPr="00E00A8C">
              <w:rPr>
                <w:rFonts w:ascii="Arial" w:hAnsi="Arial" w:cs="Arial"/>
                <w:noProof/>
              </w:rPr>
              <w:t>29.6841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E06D3">
              <w:rPr>
                <w:rFonts w:ascii="Arial" w:hAnsi="Arial" w:cs="Arial"/>
                <w:noProof/>
              </w:rPr>
              <w:t>43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34.0554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20.7697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10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21.1458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21.5669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22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39.2993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C90B6C" w:rsidRPr="00C90B6C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C90B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3090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127F7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C127F7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D3A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D3A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D3A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D3A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A48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7F553F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A48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A48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4A48F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4A48FB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---------       ----                                                                   ----</w:t>
            </w:r>
          </w:p>
          <w:p w:rsidR="0098478D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EA2583882F9786A55EB5DADFB2987483A87E61BFD13A6F2B9918CDDAF5B8B98C       2022_04_29-VECTO-3.3.11.2675.zip</w:t>
            </w:r>
            <w:r w:rsidR="00627CC4" w:rsidRPr="004B0507">
              <w:rPr>
                <w:rFonts w:ascii="Courier New" w:hAnsi="Courier New" w:cs="Courier New"/>
                <w:noProof/>
                <w:sz w:val="12"/>
              </w:rPr>
              <w:t xml:space="preserve">                                  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4A48F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4A48FB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---------       ----                                                                   ----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BFBCDF3CEF2E5EBD4303D24199D36B989ECD39F069482BA3F9A36B4E92F7106E       hashingcmd.exe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3CC80924D92657706415FE98918F40A46D82D813BC1D9EA3E450C4E47B77E2BF       HashingTool.exe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519BAABA11BD490D898A55969DEFD6EAA1F7CA7A6F87A57BFCA806113C92B12E       VECTO.exe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FF1B8753E3E3A0340AE5B1370314387A1F7F0CFF8D362E6441CD56F2DCF412D3       vectocmd.exe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2B28C1B12B5CA155771340C9984A1F63CE02AEEA75743626690F7E7CA8871EE9       AdvancedAuxiliaryInterfaces.dll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1796277A7AA9F2A9835C070D28FED44B3614CA221A2C1AFFC21A4C4E41194C3F       Castle.Core.dll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DF8EC2E0245829DDEC5B79F1918C3AE3A3FA540A5A0E3C410E2B6EF0BEBC7927       Newtonsoft.Json.dll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01CC80A16323F56191596013EEF1DE7E43271D6F991F4740B1FCC5195D8AB5BD       Ninject.dll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DDF048DDAAA9B5D1D734CCA64E269E21465BD83E35F4FD2585AFB900AEF9FC9B       Ninject.Extensions.Factory.dll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E196C0B84FA16CA895565C0AB611715F0721425F5E73340EA183FFA049F7D79B       NLog.dll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0FFA7B3A087AA9A9AA16E1F4D9A88286424B2F81C838290995BCDC32550539F3       VectoCommon.dll</w:t>
            </w:r>
          </w:p>
          <w:p w:rsidR="004A48FB" w:rsidRPr="004A48FB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5616A89ED4F311343F28869F701DCE857897A44DBDF494B1F78F7C5031296D6B       VectoCore.dll</w:t>
            </w:r>
          </w:p>
          <w:p w:rsidR="0098478D" w:rsidRDefault="004A48FB" w:rsidP="004A48F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A48FB">
              <w:rPr>
                <w:rFonts w:ascii="Courier New" w:hAnsi="Courier New" w:cs="Courier New"/>
                <w:noProof/>
                <w:sz w:val="12"/>
              </w:rPr>
              <w:t>SHA256          3DB52D3C7BB882104753699B20898E413931DD3F99D9D82C140E3537EB74172C       VectoHashing.dll</w:t>
            </w:r>
            <w:r w:rsidR="00627CC4" w:rsidRPr="004B0507">
              <w:rPr>
                <w:rFonts w:ascii="Courier New" w:hAnsi="Courier New" w:cs="Courier New"/>
                <w:noProof/>
                <w:sz w:val="12"/>
              </w:rPr>
              <w:t xml:space="preserve">                                   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4A48F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4A48F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4A48F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A48F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A48F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A48F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4A48F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4A48FB">
        <w:rPr>
          <w:noProof/>
          <w:sz w:val="24"/>
        </w:rPr>
        <w:t>29.4.2022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4A48FB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02C"/>
    <w:rsid w:val="0003438F"/>
    <w:rsid w:val="000F7850"/>
    <w:rsid w:val="0016462F"/>
    <w:rsid w:val="0016602C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76E2D"/>
    <w:rsid w:val="004A48FB"/>
    <w:rsid w:val="004B0507"/>
    <w:rsid w:val="005327CF"/>
    <w:rsid w:val="00555C84"/>
    <w:rsid w:val="00562C02"/>
    <w:rsid w:val="005D263C"/>
    <w:rsid w:val="005D3A25"/>
    <w:rsid w:val="005E6430"/>
    <w:rsid w:val="00627CC4"/>
    <w:rsid w:val="00663AAD"/>
    <w:rsid w:val="0067268A"/>
    <w:rsid w:val="006B13CE"/>
    <w:rsid w:val="006D2E55"/>
    <w:rsid w:val="006E26BD"/>
    <w:rsid w:val="0073192B"/>
    <w:rsid w:val="0073775E"/>
    <w:rsid w:val="00770273"/>
    <w:rsid w:val="007B17C8"/>
    <w:rsid w:val="007C650E"/>
    <w:rsid w:val="007D0642"/>
    <w:rsid w:val="007F553F"/>
    <w:rsid w:val="00802F29"/>
    <w:rsid w:val="008644AB"/>
    <w:rsid w:val="008C7DDF"/>
    <w:rsid w:val="008D5D80"/>
    <w:rsid w:val="008E06D3"/>
    <w:rsid w:val="008F2100"/>
    <w:rsid w:val="008F28DF"/>
    <w:rsid w:val="00911A49"/>
    <w:rsid w:val="009143FB"/>
    <w:rsid w:val="0093090B"/>
    <w:rsid w:val="009571EF"/>
    <w:rsid w:val="0098478D"/>
    <w:rsid w:val="009A2686"/>
    <w:rsid w:val="00A070DD"/>
    <w:rsid w:val="00A74C22"/>
    <w:rsid w:val="00A92BF2"/>
    <w:rsid w:val="00B3284E"/>
    <w:rsid w:val="00B51291"/>
    <w:rsid w:val="00B92E8D"/>
    <w:rsid w:val="00BB7C1D"/>
    <w:rsid w:val="00C10D52"/>
    <w:rsid w:val="00C127F7"/>
    <w:rsid w:val="00C50317"/>
    <w:rsid w:val="00C656D2"/>
    <w:rsid w:val="00C90B6C"/>
    <w:rsid w:val="00C91109"/>
    <w:rsid w:val="00CB7BB1"/>
    <w:rsid w:val="00D8626E"/>
    <w:rsid w:val="00DA09BE"/>
    <w:rsid w:val="00DA21C6"/>
    <w:rsid w:val="00DC7F41"/>
    <w:rsid w:val="00DF3902"/>
    <w:rsid w:val="00E00A8C"/>
    <w:rsid w:val="00E05572"/>
    <w:rsid w:val="00E411BE"/>
    <w:rsid w:val="00E64B3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BC4412"/>
  <w15:docId w15:val="{E33957C2-E5AC-4FD9-AD77-FAB475F5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AC139164A644D9297C6C582752DC42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8ECF1BC-30BC-4F79-90FD-C03DAA52703F}"/>
      </w:docPartPr>
      <w:docPartBody>
        <w:p w:rsidR="00000000" w:rsidRDefault="0081787A">
          <w:pPr>
            <w:pStyle w:val="4AC139164A644D9297C6C582752DC42A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87A"/>
    <w:rsid w:val="0081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4AC139164A644D9297C6C582752DC42A">
    <w:name w:val="4AC139164A644D9297C6C582752DC4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8E995-E0AA-44B1-9E7B-C08C93D00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892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4</cp:revision>
  <dcterms:created xsi:type="dcterms:W3CDTF">2022-04-29T07:03:00Z</dcterms:created>
  <dcterms:modified xsi:type="dcterms:W3CDTF">2022-04-29T12:06:00Z</dcterms:modified>
</cp:coreProperties>
</file>